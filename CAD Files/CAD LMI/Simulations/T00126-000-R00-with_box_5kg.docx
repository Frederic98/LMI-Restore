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A53A00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2367280"/>
                  <wp:effectExtent l="0" t="0" r="0" b="0"/>
                  <wp:docPr id="3" name="Afbeelding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36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elraster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A53A00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T00126-000-R00</w:t>
                  </w:r>
                </w:p>
                <w:p w:rsidR="00B77317" w:rsidRPr="00CD1539" w:rsidRDefault="00B77317" w:rsidP="00E217C8">
                  <w:pPr>
                    <w:rPr>
                      <w:rStyle w:val="Zwaar"/>
                      <w:sz w:val="20"/>
                      <w:szCs w:val="20"/>
                    </w:rPr>
                  </w:pPr>
                </w:p>
                <w:p w:rsidR="00B77317" w:rsidRPr="00CD1539" w:rsidRDefault="00A53A00" w:rsidP="009C008A">
                  <w:pPr>
                    <w:rPr>
                      <w:rStyle w:val="Zwaar"/>
                      <w:sz w:val="20"/>
                      <w:szCs w:val="20"/>
                    </w:rPr>
                  </w:pPr>
                  <w:r>
                    <w:rPr>
                      <w:rStyle w:val="Zwaar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Zwaar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Zwaar"/>
                      <w:b w:val="0"/>
                      <w:sz w:val="20"/>
                      <w:szCs w:val="20"/>
                    </w:rPr>
                    <w:t>woensdag</w:t>
                  </w:r>
                  <w:proofErr w:type="spellEnd"/>
                  <w:r>
                    <w:rPr>
                      <w:rStyle w:val="Zwaar"/>
                      <w:b w:val="0"/>
                      <w:sz w:val="20"/>
                      <w:szCs w:val="20"/>
                    </w:rPr>
                    <w:t xml:space="preserve"> 12 </w:t>
                  </w:r>
                  <w:proofErr w:type="spellStart"/>
                  <w:r>
                    <w:rPr>
                      <w:rStyle w:val="Zwaar"/>
                      <w:b w:val="0"/>
                      <w:sz w:val="20"/>
                      <w:szCs w:val="20"/>
                    </w:rPr>
                    <w:t>december</w:t>
                  </w:r>
                  <w:proofErr w:type="spellEnd"/>
                  <w:r>
                    <w:rPr>
                      <w:rStyle w:val="Zwaar"/>
                      <w:b w:val="0"/>
                      <w:sz w:val="20"/>
                      <w:szCs w:val="20"/>
                    </w:rPr>
                    <w:t xml:space="preserve"> 2018</w:t>
                  </w:r>
                  <w:r w:rsidR="00B77317" w:rsidRPr="00CD1539">
                    <w:rPr>
                      <w:rStyle w:val="Zwaar"/>
                      <w:sz w:val="20"/>
                      <w:szCs w:val="20"/>
                    </w:rPr>
                    <w:br/>
                  </w:r>
                  <w:r>
                    <w:rPr>
                      <w:rStyle w:val="Zwaar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Zwaar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Zwaar"/>
                      <w:b w:val="0"/>
                      <w:sz w:val="20"/>
                      <w:szCs w:val="20"/>
                    </w:rPr>
                    <w:t xml:space="preserve">Jari </w:t>
                  </w:r>
                  <w:proofErr w:type="spellStart"/>
                  <w:r>
                    <w:rPr>
                      <w:rStyle w:val="Zwaar"/>
                      <w:b w:val="0"/>
                      <w:sz w:val="20"/>
                      <w:szCs w:val="20"/>
                    </w:rPr>
                    <w:t>Wernaart</w:t>
                  </w:r>
                  <w:proofErr w:type="spellEnd"/>
                </w:p>
                <w:p w:rsidR="00B77317" w:rsidRPr="00CD1539" w:rsidRDefault="00A53A00" w:rsidP="009C008A">
                  <w:pPr>
                    <w:rPr>
                      <w:rStyle w:val="Zwaar"/>
                      <w:b w:val="0"/>
                      <w:sz w:val="20"/>
                      <w:szCs w:val="20"/>
                    </w:rPr>
                  </w:pPr>
                  <w:r>
                    <w:rPr>
                      <w:rStyle w:val="Zwaar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Zwaar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Zwaar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Zwaar"/>
                      <w:b w:val="0"/>
                      <w:sz w:val="20"/>
                      <w:szCs w:val="20"/>
                    </w:rPr>
                    <w:t>Static 2</w:t>
                  </w:r>
                </w:p>
                <w:p w:rsidR="00B77317" w:rsidRPr="006A441F" w:rsidRDefault="00A53A00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Zwaar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Zwaar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Zwaar"/>
                      <w:b w:val="0"/>
                    </w:rPr>
                    <w:t xml:space="preserve"> </w:t>
                  </w:r>
                  <w:r>
                    <w:rPr>
                      <w:rStyle w:val="Zwaar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A53A00" w:rsidP="00E3408D">
                      <w:pPr>
                        <w:pStyle w:val="Kopvaninhoudsopgave"/>
                      </w:pPr>
                      <w:r>
                        <w:t>Table of Contents</w:t>
                      </w:r>
                    </w:p>
                    <w:p w:rsidR="00A53A00" w:rsidRDefault="001041F1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532394919" w:history="1">
                        <w:r w:rsidR="00A53A00" w:rsidRPr="002E525B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A53A00">
                          <w:rPr>
                            <w:noProof/>
                            <w:webHidden/>
                          </w:rPr>
                          <w:tab/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53A00">
                          <w:rPr>
                            <w:noProof/>
                            <w:webHidden/>
                          </w:rPr>
                          <w:instrText xml:space="preserve"> PAGEREF _Toc532394919 \h </w:instrText>
                        </w:r>
                        <w:r w:rsidR="00A53A00">
                          <w:rPr>
                            <w:noProof/>
                            <w:webHidden/>
                          </w:rPr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53A00">
                          <w:rPr>
                            <w:noProof/>
                            <w:webHidden/>
                          </w:rPr>
                          <w:t>1</w:t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53A00" w:rsidRDefault="00E7285C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920" w:history="1">
                        <w:r w:rsidR="00A53A00" w:rsidRPr="002E525B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A53A00">
                          <w:rPr>
                            <w:noProof/>
                            <w:webHidden/>
                          </w:rPr>
                          <w:tab/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53A00">
                          <w:rPr>
                            <w:noProof/>
                            <w:webHidden/>
                          </w:rPr>
                          <w:instrText xml:space="preserve"> PAGEREF _Toc532394920 \h </w:instrText>
                        </w:r>
                        <w:r w:rsidR="00A53A00">
                          <w:rPr>
                            <w:noProof/>
                            <w:webHidden/>
                          </w:rPr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53A00">
                          <w:rPr>
                            <w:noProof/>
                            <w:webHidden/>
                          </w:rPr>
                          <w:t>2</w:t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53A00" w:rsidRDefault="00E7285C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921" w:history="1">
                        <w:r w:rsidR="00A53A00" w:rsidRPr="002E525B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A53A00">
                          <w:rPr>
                            <w:noProof/>
                            <w:webHidden/>
                          </w:rPr>
                          <w:tab/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53A00">
                          <w:rPr>
                            <w:noProof/>
                            <w:webHidden/>
                          </w:rPr>
                          <w:instrText xml:space="preserve"> PAGEREF _Toc532394921 \h </w:instrText>
                        </w:r>
                        <w:r w:rsidR="00A53A00">
                          <w:rPr>
                            <w:noProof/>
                            <w:webHidden/>
                          </w:rPr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53A00">
                          <w:rPr>
                            <w:noProof/>
                            <w:webHidden/>
                          </w:rPr>
                          <w:t>2</w:t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53A00" w:rsidRDefault="00E7285C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922" w:history="1">
                        <w:r w:rsidR="00A53A00" w:rsidRPr="002E525B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 w:rsidR="00A53A00">
                          <w:rPr>
                            <w:noProof/>
                            <w:webHidden/>
                          </w:rPr>
                          <w:tab/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53A00">
                          <w:rPr>
                            <w:noProof/>
                            <w:webHidden/>
                          </w:rPr>
                          <w:instrText xml:space="preserve"> PAGEREF _Toc532394922 \h </w:instrText>
                        </w:r>
                        <w:r w:rsidR="00A53A00">
                          <w:rPr>
                            <w:noProof/>
                            <w:webHidden/>
                          </w:rPr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53A00">
                          <w:rPr>
                            <w:noProof/>
                            <w:webHidden/>
                          </w:rPr>
                          <w:t>3</w:t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53A00" w:rsidRDefault="00E7285C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923" w:history="1">
                        <w:r w:rsidR="00A53A00" w:rsidRPr="002E525B">
                          <w:rPr>
                            <w:rStyle w:val="Hyperlink"/>
                            <w:noProof/>
                          </w:rPr>
                          <w:t>Units</w:t>
                        </w:r>
                        <w:r w:rsidR="00A53A00">
                          <w:rPr>
                            <w:noProof/>
                            <w:webHidden/>
                          </w:rPr>
                          <w:tab/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53A00">
                          <w:rPr>
                            <w:noProof/>
                            <w:webHidden/>
                          </w:rPr>
                          <w:instrText xml:space="preserve"> PAGEREF _Toc532394923 \h </w:instrText>
                        </w:r>
                        <w:r w:rsidR="00A53A00">
                          <w:rPr>
                            <w:noProof/>
                            <w:webHidden/>
                          </w:rPr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53A00">
                          <w:rPr>
                            <w:noProof/>
                            <w:webHidden/>
                          </w:rPr>
                          <w:t>3</w:t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53A00" w:rsidRDefault="00E7285C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924" w:history="1">
                        <w:r w:rsidR="00A53A00" w:rsidRPr="002E525B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A53A00">
                          <w:rPr>
                            <w:noProof/>
                            <w:webHidden/>
                          </w:rPr>
                          <w:tab/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53A00">
                          <w:rPr>
                            <w:noProof/>
                            <w:webHidden/>
                          </w:rPr>
                          <w:instrText xml:space="preserve"> PAGEREF _Toc532394924 \h </w:instrText>
                        </w:r>
                        <w:r w:rsidR="00A53A00">
                          <w:rPr>
                            <w:noProof/>
                            <w:webHidden/>
                          </w:rPr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53A00">
                          <w:rPr>
                            <w:noProof/>
                            <w:webHidden/>
                          </w:rPr>
                          <w:t>4</w:t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53A00" w:rsidRDefault="00E7285C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925" w:history="1">
                        <w:r w:rsidR="00A53A00" w:rsidRPr="002E525B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A53A00">
                          <w:rPr>
                            <w:noProof/>
                            <w:webHidden/>
                          </w:rPr>
                          <w:tab/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53A00">
                          <w:rPr>
                            <w:noProof/>
                            <w:webHidden/>
                          </w:rPr>
                          <w:instrText xml:space="preserve"> PAGEREF _Toc532394925 \h </w:instrText>
                        </w:r>
                        <w:r w:rsidR="00A53A00">
                          <w:rPr>
                            <w:noProof/>
                            <w:webHidden/>
                          </w:rPr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53A00">
                          <w:rPr>
                            <w:noProof/>
                            <w:webHidden/>
                          </w:rPr>
                          <w:t>5</w:t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53A00" w:rsidRDefault="00E7285C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926" w:history="1">
                        <w:r w:rsidR="00A53A00" w:rsidRPr="002E525B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 w:rsidR="00A53A00">
                          <w:rPr>
                            <w:noProof/>
                            <w:webHidden/>
                          </w:rPr>
                          <w:tab/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53A00">
                          <w:rPr>
                            <w:noProof/>
                            <w:webHidden/>
                          </w:rPr>
                          <w:instrText xml:space="preserve"> PAGEREF _Toc532394926 \h </w:instrText>
                        </w:r>
                        <w:r w:rsidR="00A53A00">
                          <w:rPr>
                            <w:noProof/>
                            <w:webHidden/>
                          </w:rPr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53A00">
                          <w:rPr>
                            <w:noProof/>
                            <w:webHidden/>
                          </w:rPr>
                          <w:t>6</w:t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53A00" w:rsidRDefault="00E7285C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927" w:history="1">
                        <w:r w:rsidR="00A53A00" w:rsidRPr="002E525B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 w:rsidR="00A53A00">
                          <w:rPr>
                            <w:noProof/>
                            <w:webHidden/>
                          </w:rPr>
                          <w:tab/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53A00">
                          <w:rPr>
                            <w:noProof/>
                            <w:webHidden/>
                          </w:rPr>
                          <w:instrText xml:space="preserve"> PAGEREF _Toc532394927 \h </w:instrText>
                        </w:r>
                        <w:r w:rsidR="00A53A00">
                          <w:rPr>
                            <w:noProof/>
                            <w:webHidden/>
                          </w:rPr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53A00">
                          <w:rPr>
                            <w:noProof/>
                            <w:webHidden/>
                          </w:rPr>
                          <w:t>6</w:t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53A00" w:rsidRDefault="00E7285C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928" w:history="1">
                        <w:r w:rsidR="00A53A00" w:rsidRPr="002E525B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A53A00">
                          <w:rPr>
                            <w:noProof/>
                            <w:webHidden/>
                          </w:rPr>
                          <w:tab/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53A00">
                          <w:rPr>
                            <w:noProof/>
                            <w:webHidden/>
                          </w:rPr>
                          <w:instrText xml:space="preserve"> PAGEREF _Toc532394928 \h </w:instrText>
                        </w:r>
                        <w:r w:rsidR="00A53A00">
                          <w:rPr>
                            <w:noProof/>
                            <w:webHidden/>
                          </w:rPr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53A00">
                          <w:rPr>
                            <w:noProof/>
                            <w:webHidden/>
                          </w:rPr>
                          <w:t>7</w:t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53A00" w:rsidRDefault="00E7285C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929" w:history="1">
                        <w:r w:rsidR="00A53A00" w:rsidRPr="002E525B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 w:rsidR="00A53A00">
                          <w:rPr>
                            <w:noProof/>
                            <w:webHidden/>
                          </w:rPr>
                          <w:tab/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53A00">
                          <w:rPr>
                            <w:noProof/>
                            <w:webHidden/>
                          </w:rPr>
                          <w:instrText xml:space="preserve"> PAGEREF _Toc532394929 \h </w:instrText>
                        </w:r>
                        <w:r w:rsidR="00A53A00">
                          <w:rPr>
                            <w:noProof/>
                            <w:webHidden/>
                          </w:rPr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53A00">
                          <w:rPr>
                            <w:noProof/>
                            <w:webHidden/>
                          </w:rPr>
                          <w:t>8</w:t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53A00" w:rsidRDefault="00E7285C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930" w:history="1">
                        <w:r w:rsidR="00A53A00" w:rsidRPr="002E525B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 w:rsidR="00A53A00">
                          <w:rPr>
                            <w:noProof/>
                            <w:webHidden/>
                          </w:rPr>
                          <w:tab/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53A00">
                          <w:rPr>
                            <w:noProof/>
                            <w:webHidden/>
                          </w:rPr>
                          <w:instrText xml:space="preserve"> PAGEREF _Toc532394930 \h </w:instrText>
                        </w:r>
                        <w:r w:rsidR="00A53A00">
                          <w:rPr>
                            <w:noProof/>
                            <w:webHidden/>
                          </w:rPr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53A00">
                          <w:rPr>
                            <w:noProof/>
                            <w:webHidden/>
                          </w:rPr>
                          <w:t>8</w:t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53A00" w:rsidRDefault="00E7285C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931" w:history="1">
                        <w:r w:rsidR="00A53A00" w:rsidRPr="002E525B">
                          <w:rPr>
                            <w:rStyle w:val="Hyperlink"/>
                            <w:noProof/>
                          </w:rPr>
                          <w:t>Beams</w:t>
                        </w:r>
                        <w:r w:rsidR="00A53A00">
                          <w:rPr>
                            <w:noProof/>
                            <w:webHidden/>
                          </w:rPr>
                          <w:tab/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53A00">
                          <w:rPr>
                            <w:noProof/>
                            <w:webHidden/>
                          </w:rPr>
                          <w:instrText xml:space="preserve"> PAGEREF _Toc532394931 \h </w:instrText>
                        </w:r>
                        <w:r w:rsidR="00A53A00">
                          <w:rPr>
                            <w:noProof/>
                            <w:webHidden/>
                          </w:rPr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53A00">
                          <w:rPr>
                            <w:noProof/>
                            <w:webHidden/>
                          </w:rPr>
                          <w:t>9</w:t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53A00" w:rsidRDefault="00E7285C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932" w:history="1">
                        <w:r w:rsidR="00A53A00" w:rsidRPr="002E525B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A53A00">
                          <w:rPr>
                            <w:noProof/>
                            <w:webHidden/>
                          </w:rPr>
                          <w:tab/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53A00">
                          <w:rPr>
                            <w:noProof/>
                            <w:webHidden/>
                          </w:rPr>
                          <w:instrText xml:space="preserve"> PAGEREF _Toc532394932 \h </w:instrText>
                        </w:r>
                        <w:r w:rsidR="00A53A00">
                          <w:rPr>
                            <w:noProof/>
                            <w:webHidden/>
                          </w:rPr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53A00">
                          <w:rPr>
                            <w:noProof/>
                            <w:webHidden/>
                          </w:rPr>
                          <w:t>10</w:t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53A00" w:rsidRDefault="00E7285C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933" w:history="1">
                        <w:r w:rsidR="00A53A00" w:rsidRPr="002E525B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A53A00">
                          <w:rPr>
                            <w:noProof/>
                            <w:webHidden/>
                          </w:rPr>
                          <w:tab/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53A00">
                          <w:rPr>
                            <w:noProof/>
                            <w:webHidden/>
                          </w:rPr>
                          <w:instrText xml:space="preserve"> PAGEREF _Toc532394933 \h </w:instrText>
                        </w:r>
                        <w:r w:rsidR="00A53A00">
                          <w:rPr>
                            <w:noProof/>
                            <w:webHidden/>
                          </w:rPr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53A00">
                          <w:rPr>
                            <w:noProof/>
                            <w:webHidden/>
                          </w:rPr>
                          <w:t>12</w:t>
                        </w:r>
                        <w:r w:rsidR="00A53A0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Inhopg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A53A00" w:rsidP="00C27B5D">
            <w:pPr>
              <w:pStyle w:val="Kop1"/>
              <w:outlineLvl w:val="0"/>
            </w:pPr>
            <w:bookmarkStart w:id="0" w:name="_Toc532394919"/>
            <w:r>
              <w:t>Description</w:t>
            </w:r>
            <w:bookmarkEnd w:id="0"/>
          </w:p>
          <w:p w:rsidR="00F448BC" w:rsidRPr="00E65D6E" w:rsidRDefault="00A53A00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Inhopg3"/>
            </w:pPr>
          </w:p>
        </w:tc>
      </w:tr>
    </w:tbl>
    <w:p w:rsidR="00F25CD7" w:rsidRDefault="00F25CD7">
      <w:r>
        <w:br w:type="page"/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A53A00" w:rsidP="00343025">
            <w:pPr>
              <w:pStyle w:val="Kop1"/>
              <w:outlineLvl w:val="0"/>
            </w:pPr>
            <w:bookmarkStart w:id="1" w:name="_Toc532394920"/>
            <w:bookmarkStart w:id="2" w:name="_Toc243733140"/>
            <w:bookmarkStart w:id="3" w:name="_Toc245020107"/>
            <w:bookmarkStart w:id="4" w:name="_Toc245020139"/>
            <w:r>
              <w:lastRenderedPageBreak/>
              <w:t>Assumptions</w:t>
            </w:r>
            <w:bookmarkEnd w:id="1"/>
          </w:p>
          <w:p w:rsidR="00A96F2C" w:rsidRDefault="00A96F2C" w:rsidP="00A96F2C"/>
        </w:tc>
      </w:tr>
    </w:tbl>
    <w:p w:rsidR="00343025" w:rsidRDefault="00343025" w:rsidP="00B77317">
      <w:pPr>
        <w:pStyle w:val="Kop1"/>
      </w:pP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A53A00" w:rsidP="00FF408C">
            <w:pPr>
              <w:pStyle w:val="Kop1"/>
              <w:outlineLvl w:val="0"/>
            </w:pPr>
            <w:bookmarkStart w:id="5" w:name="_Toc532394921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754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elraster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A53A00" w:rsidP="00077EA0">
                        <w:pPr>
                          <w:jc w:val="center"/>
                          <w:rPr>
                            <w:rStyle w:val="Zwaar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3286125"/>
                              <wp:effectExtent l="0" t="0" r="3810" b="9525"/>
                              <wp:docPr id="4" name="Afbeelding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2861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A53A00" w:rsidP="00C16188">
                  <w:pPr>
                    <w:jc w:val="center"/>
                    <w:rPr>
                      <w:rStyle w:val="Zwaar"/>
                      <w:noProof/>
                      <w:sz w:val="20"/>
                      <w:szCs w:val="20"/>
                    </w:rPr>
                  </w:pPr>
                  <w:r>
                    <w:rPr>
                      <w:rStyle w:val="Zwaar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Zwaar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Zwaar"/>
                      <w:noProof/>
                      <w:sz w:val="20"/>
                      <w:szCs w:val="20"/>
                    </w:rPr>
                    <w:t>T00126-000-R00</w:t>
                  </w:r>
                  <w:bookmarkStart w:id="6" w:name="_GoBack"/>
                  <w:bookmarkEnd w:id="6"/>
                </w:p>
                <w:p w:rsidR="00C16188" w:rsidRDefault="00A53A00" w:rsidP="00C16188">
                  <w:pPr>
                    <w:jc w:val="center"/>
                  </w:pPr>
                  <w:r>
                    <w:rPr>
                      <w:rStyle w:val="Zwaar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Zwaar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Zwaar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A53A00" w:rsidP="00B35001">
            <w:pPr>
              <w:pStyle w:val="Kop1"/>
              <w:outlineLvl w:val="0"/>
            </w:pPr>
            <w:bookmarkStart w:id="7" w:name="_Toc532394922"/>
            <w:r>
              <w:lastRenderedPageBreak/>
              <w:t>Study Properties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6"/>
              <w:gridCol w:w="5378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A53A00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A53A0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2</w:t>
                  </w:r>
                </w:p>
              </w:tc>
            </w:tr>
            <w:tr w:rsidR="00A53A0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A53A0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Shell Mesh Using Mid-surfaces</w:t>
                  </w:r>
                </w:p>
              </w:tc>
            </w:tr>
            <w:tr w:rsidR="00A53A0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A53A0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A53A0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A53A0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53A0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FFEPlus</w:t>
                  </w:r>
                  <w:proofErr w:type="spellEnd"/>
                </w:p>
              </w:tc>
            </w:tr>
            <w:tr w:rsidR="00A53A0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53A0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53A0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53A0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A53A0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53A0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A53A0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53A0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53A0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SOLIDWORKS document (F:\Google drive\LMI restore system\1. </w:t>
                  </w:r>
                  <w:proofErr w:type="spellStart"/>
                  <w:r>
                    <w:t>Documenten</w:t>
                  </w:r>
                  <w:proofErr w:type="spellEnd"/>
                  <w:r>
                    <w:t>\7. CAD files\CAD LMI)</w:t>
                  </w:r>
                </w:p>
              </w:tc>
            </w:tr>
          </w:tbl>
          <w:p w:rsidR="005E294F" w:rsidRDefault="005E294F" w:rsidP="00A96F2C"/>
        </w:tc>
      </w:tr>
      <w:bookmarkEnd w:id="2"/>
      <w:bookmarkEnd w:id="3"/>
      <w:bookmarkEnd w:id="4"/>
    </w:tbl>
    <w:p w:rsidR="00F33129" w:rsidRDefault="00F33129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A53A00" w:rsidP="000A7C6B">
            <w:pPr>
              <w:pStyle w:val="Kop1"/>
              <w:outlineLvl w:val="0"/>
            </w:pPr>
            <w:bookmarkStart w:id="8" w:name="_Toc532394923"/>
            <w:r>
              <w:t>Units</w:t>
            </w:r>
            <w:bookmarkEnd w:id="8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A53A00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A53A0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A53A0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A53A0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A53A00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A53A00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elraster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A53A00" w:rsidP="000A7C6B">
            <w:pPr>
              <w:pStyle w:val="Kop1"/>
              <w:outlineLvl w:val="0"/>
            </w:pPr>
            <w:bookmarkStart w:id="9" w:name="_Toc532394924"/>
            <w:bookmarkStart w:id="10" w:name="_Toc243733144"/>
            <w:bookmarkStart w:id="11" w:name="_Toc245020112"/>
            <w:bookmarkStart w:id="12" w:name="_Toc245020144"/>
            <w:r>
              <w:lastRenderedPageBreak/>
              <w:t>Material Properties</w:t>
            </w:r>
            <w:bookmarkEnd w:id="9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A53A00" w:rsidP="000A7C6B">
                  <w:pPr>
                    <w:jc w:val="center"/>
                    <w:rPr>
                      <w:rStyle w:val="Zwaar"/>
                      <w:b/>
                      <w:color w:val="auto"/>
                    </w:rPr>
                  </w:pPr>
                  <w:r>
                    <w:rPr>
                      <w:rStyle w:val="Zwaar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A53A00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Zwaar"/>
                      <w:b/>
                      <w:color w:val="auto"/>
                    </w:rPr>
                  </w:pPr>
                  <w:r>
                    <w:rPr>
                      <w:rStyle w:val="Zwaar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A53A00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Zwaar"/>
                      <w:b/>
                      <w:color w:val="auto"/>
                    </w:rPr>
                  </w:pPr>
                  <w:r>
                    <w:rPr>
                      <w:rStyle w:val="Zwaar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A53A00" w:rsidP="000A7C6B">
                  <w:pPr>
                    <w:jc w:val="center"/>
                    <w:rPr>
                      <w:rStyle w:val="Zwaar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169670"/>
                        <wp:effectExtent l="0" t="0" r="635" b="0"/>
                        <wp:docPr id="5" name="Afbeelding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169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Gemiddeldraster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A53A00" w:rsidP="000A7C6B">
                        <w:pPr>
                          <w:jc w:val="right"/>
                          <w:rPr>
                            <w:rStyle w:val="Zwaar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A53A0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Alloy Steel</w:t>
                        </w:r>
                      </w:p>
                    </w:tc>
                  </w:tr>
                  <w:tr w:rsidR="00A53A0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53A00" w:rsidRDefault="00A53A00" w:rsidP="000A7C6B">
                        <w:pPr>
                          <w:jc w:val="right"/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53A00" w:rsidRDefault="00A53A0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A53A0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53A00" w:rsidRDefault="00A53A00" w:rsidP="000A7C6B">
                        <w:pPr>
                          <w:jc w:val="right"/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53A00" w:rsidRDefault="00A53A0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A53A0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53A00" w:rsidRDefault="00A53A00" w:rsidP="000A7C6B">
                        <w:pPr>
                          <w:jc w:val="right"/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53A00" w:rsidRDefault="00A53A0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6.20422e+08 N/m^2</w:t>
                        </w:r>
                      </w:p>
                    </w:tc>
                  </w:tr>
                  <w:tr w:rsidR="00A53A0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53A00" w:rsidRDefault="00A53A00" w:rsidP="000A7C6B">
                        <w:pPr>
                          <w:jc w:val="right"/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53A00" w:rsidRDefault="00A53A0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7.23826e+08 N/m^2</w:t>
                        </w:r>
                      </w:p>
                    </w:tc>
                  </w:tr>
                  <w:tr w:rsidR="00A53A0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53A00" w:rsidRDefault="00A53A00" w:rsidP="000A7C6B">
                        <w:pPr>
                          <w:jc w:val="right"/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53A00" w:rsidRDefault="00A53A0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2.1e+11 N/m^2</w:t>
                        </w:r>
                      </w:p>
                    </w:tc>
                  </w:tr>
                  <w:tr w:rsidR="00A53A0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53A00" w:rsidRDefault="00A53A00" w:rsidP="000A7C6B">
                        <w:pPr>
                          <w:jc w:val="right"/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53A00" w:rsidRDefault="00A53A0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 xml:space="preserve">0.28  </w:t>
                        </w:r>
                      </w:p>
                    </w:tc>
                  </w:tr>
                  <w:tr w:rsidR="00A53A0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53A00" w:rsidRDefault="00A53A00" w:rsidP="000A7C6B">
                        <w:pPr>
                          <w:jc w:val="right"/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53A00" w:rsidRDefault="00A53A0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7700 kg/m^3</w:t>
                        </w:r>
                      </w:p>
                    </w:tc>
                  </w:tr>
                  <w:tr w:rsidR="00A53A0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53A00" w:rsidRDefault="00A53A00" w:rsidP="000A7C6B">
                        <w:pPr>
                          <w:jc w:val="right"/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53A00" w:rsidRDefault="00A53A0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7.9e+10 N/m^2</w:t>
                        </w:r>
                      </w:p>
                    </w:tc>
                  </w:tr>
                  <w:tr w:rsidR="00A53A00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53A00" w:rsidRDefault="00A53A00" w:rsidP="000A7C6B">
                        <w:pPr>
                          <w:jc w:val="right"/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53A00" w:rsidRDefault="00A53A0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1.3e-05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Zwaar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A53A0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Zwaar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Zwaar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Zwaar"/>
                      <w:b w:val="0"/>
                      <w:sz w:val="20"/>
                      <w:szCs w:val="20"/>
                    </w:rPr>
                    <w:t xml:space="preserve"> 1(Body-Move/Copy1)(T00126-000-R00)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A53A00" w:rsidP="000A7C6B">
                  <w:pPr>
                    <w:rPr>
                      <w:rStyle w:val="Zwaar"/>
                      <w:sz w:val="20"/>
                      <w:szCs w:val="20"/>
                    </w:rPr>
                  </w:pPr>
                  <w:r>
                    <w:rPr>
                      <w:rStyle w:val="Zwaar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Zwaar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Zwaar"/>
                      <w:sz w:val="20"/>
                      <w:szCs w:val="20"/>
                    </w:rPr>
                    <w:t>/A</w:t>
                  </w:r>
                </w:p>
              </w:tc>
            </w:tr>
          </w:tbl>
          <w:p w:rsidR="00E80CD9" w:rsidRDefault="00E80CD9" w:rsidP="000A7C6B"/>
        </w:tc>
      </w:tr>
      <w:bookmarkEnd w:id="10"/>
      <w:bookmarkEnd w:id="11"/>
      <w:bookmarkEnd w:id="12"/>
    </w:tbl>
    <w:p w:rsidR="005273D5" w:rsidRDefault="005273D5" w:rsidP="006518B5"/>
    <w:tbl>
      <w:tblPr>
        <w:tblStyle w:val="Tabelraster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A53A00" w:rsidP="000A7C6B">
            <w:pPr>
              <w:pStyle w:val="Kop1"/>
              <w:outlineLvl w:val="0"/>
              <w:rPr>
                <w:b w:val="0"/>
                <w:bCs w:val="0"/>
              </w:rPr>
            </w:pPr>
            <w:bookmarkStart w:id="13" w:name="_Toc532394925"/>
            <w:r>
              <w:rPr>
                <w:rStyle w:val="Zwaar"/>
              </w:rPr>
              <w:lastRenderedPageBreak/>
              <w:t>Loads and Fixtures</w:t>
            </w:r>
            <w:bookmarkEnd w:id="13"/>
          </w:p>
          <w:tbl>
            <w:tblPr>
              <w:tblStyle w:val="Lichtelij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A53A00" w:rsidTr="0006752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A53A00" w:rsidRPr="004E282D" w:rsidRDefault="00A53A00" w:rsidP="005A5DC6">
                  <w:pPr>
                    <w:jc w:val="center"/>
                    <w:rPr>
                      <w:rStyle w:val="Zwaar"/>
                      <w:b/>
                      <w:color w:val="auto"/>
                    </w:rPr>
                  </w:pPr>
                  <w:r>
                    <w:rPr>
                      <w:rStyle w:val="Zwaar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A53A00" w:rsidRPr="004E282D" w:rsidRDefault="00A53A0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Zwaar"/>
                      <w:b/>
                      <w:color w:val="auto"/>
                    </w:rPr>
                  </w:pPr>
                  <w:r>
                    <w:rPr>
                      <w:rStyle w:val="Zwaar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A53A00" w:rsidRPr="004E282D" w:rsidRDefault="00A53A0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Zwaar"/>
                      <w:b/>
                      <w:color w:val="auto"/>
                    </w:rPr>
                  </w:pPr>
                  <w:r>
                    <w:rPr>
                      <w:rStyle w:val="Zwaar"/>
                      <w:b/>
                      <w:color w:val="auto"/>
                    </w:rPr>
                    <w:t>Fixture Details</w:t>
                  </w:r>
                </w:p>
              </w:tc>
            </w:tr>
            <w:tr w:rsidR="00A53A00" w:rsidTr="0042170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A53A00" w:rsidRPr="00AD5FBA" w:rsidRDefault="00A53A00" w:rsidP="005A5DC6">
                  <w:pPr>
                    <w:jc w:val="center"/>
                    <w:rPr>
                      <w:rStyle w:val="Zwaar"/>
                    </w:rPr>
                  </w:pPr>
                  <w:r>
                    <w:rPr>
                      <w:rStyle w:val="Zwaar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A53A00" w:rsidRPr="006208CB" w:rsidRDefault="00A53A0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088390"/>
                        <wp:effectExtent l="0" t="0" r="0" b="0"/>
                        <wp:docPr id="6" name="Afbeelding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88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Gemiddeldraster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A53A00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A53A00" w:rsidRPr="00BE6656" w:rsidRDefault="00A53A00" w:rsidP="003F2268">
                        <w:pPr>
                          <w:jc w:val="right"/>
                          <w:rPr>
                            <w:rStyle w:val="Zwaar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A53A00" w:rsidRPr="00154A1A" w:rsidRDefault="00A53A0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A53A00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53A00" w:rsidRDefault="00A53A0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53A00" w:rsidRDefault="00A53A0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A53A00" w:rsidRPr="004C6DEB" w:rsidRDefault="00A53A00" w:rsidP="00840CC7">
                  <w:pPr>
                    <w:pStyle w:val="Inhopg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A53A00" w:rsidP="003F154A">
                  <w:pPr>
                    <w:rPr>
                      <w:rStyle w:val="Zwaar"/>
                      <w:bCs/>
                    </w:rPr>
                  </w:pPr>
                  <w:r>
                    <w:rPr>
                      <w:rStyle w:val="Zwaar"/>
                      <w:b/>
                    </w:rPr>
                    <w:t>Resultant Forces</w:t>
                  </w:r>
                </w:p>
                <w:tbl>
                  <w:tblPr>
                    <w:tblStyle w:val="Tabelraster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A53A00" w:rsidP="000A7C6B">
                        <w:pPr>
                          <w:jc w:val="center"/>
                          <w:rPr>
                            <w:rStyle w:val="Zwaar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A53A00" w:rsidP="000A7C6B">
                        <w:pPr>
                          <w:jc w:val="center"/>
                          <w:rPr>
                            <w:rStyle w:val="Zwaar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A53A00" w:rsidP="000A7C6B">
                        <w:pPr>
                          <w:jc w:val="center"/>
                          <w:rPr>
                            <w:rStyle w:val="Zwaar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A53A00" w:rsidP="000A7C6B">
                        <w:pPr>
                          <w:jc w:val="center"/>
                          <w:rPr>
                            <w:rStyle w:val="Zwaar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A53A00" w:rsidP="000A7C6B">
                        <w:pPr>
                          <w:jc w:val="center"/>
                          <w:rPr>
                            <w:rStyle w:val="Zwaar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A53A00" w:rsidP="000A7C6B">
                        <w:pPr>
                          <w:jc w:val="center"/>
                          <w:rPr>
                            <w:rStyle w:val="Zwaar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A53A00" w:rsidP="000A7C6B">
                        <w:pPr>
                          <w:jc w:val="center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-0.0373039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A53A00" w:rsidP="000A7C6B">
                        <w:pPr>
                          <w:jc w:val="center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48.8594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A53A00" w:rsidP="000A7C6B">
                        <w:pPr>
                          <w:jc w:val="center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-0.0282078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A53A00" w:rsidP="000A7C6B">
                        <w:pPr>
                          <w:jc w:val="center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48.8594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A53A00" w:rsidP="000A7C6B">
                        <w:pPr>
                          <w:jc w:val="center"/>
                          <w:rPr>
                            <w:rStyle w:val="Zwaar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sz w:val="20"/>
                            <w:szCs w:val="20"/>
                          </w:rPr>
                          <w:t>Reaction Moment(</w:t>
                        </w:r>
                        <w:proofErr w:type="spellStart"/>
                        <w:r>
                          <w:rPr>
                            <w:rStyle w:val="Zwaar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Zwaar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A53A00" w:rsidP="000A7C6B">
                        <w:pPr>
                          <w:jc w:val="center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5.58892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A53A00" w:rsidP="000A7C6B">
                        <w:pPr>
                          <w:jc w:val="center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0.000350614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A53A00" w:rsidP="000A7C6B">
                        <w:pPr>
                          <w:jc w:val="center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0.00770916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A53A00" w:rsidP="000A7C6B">
                        <w:pPr>
                          <w:jc w:val="center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5.58893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Zwaar"/>
                      <w:b/>
                      <w:sz w:val="18"/>
                      <w:szCs w:val="18"/>
                    </w:rPr>
                  </w:pPr>
                  <w:r>
                    <w:rPr>
                      <w:rStyle w:val="Zwaar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Inhopg3"/>
            </w:pPr>
          </w:p>
          <w:tbl>
            <w:tblPr>
              <w:tblStyle w:val="Lichtelij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A53A00" w:rsidTr="00585EF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A53A00" w:rsidRPr="004E282D" w:rsidRDefault="00A53A00" w:rsidP="005A5DC6">
                  <w:pPr>
                    <w:jc w:val="center"/>
                    <w:rPr>
                      <w:rStyle w:val="Zwaar"/>
                      <w:b/>
                      <w:color w:val="auto"/>
                    </w:rPr>
                  </w:pPr>
                  <w:r>
                    <w:rPr>
                      <w:rStyle w:val="Zwaar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A53A00" w:rsidRPr="004E282D" w:rsidRDefault="00A53A0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Zwaar"/>
                      <w:b/>
                      <w:color w:val="auto"/>
                    </w:rPr>
                  </w:pPr>
                  <w:r>
                    <w:rPr>
                      <w:rStyle w:val="Zwaar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A53A00" w:rsidRPr="004E282D" w:rsidRDefault="00A53A0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Zwaar"/>
                      <w:b/>
                      <w:color w:val="auto"/>
                    </w:rPr>
                  </w:pPr>
                  <w:r>
                    <w:rPr>
                      <w:rStyle w:val="Zwaar"/>
                      <w:b/>
                      <w:color w:val="auto"/>
                    </w:rPr>
                    <w:t>Load Details</w:t>
                  </w:r>
                </w:p>
              </w:tc>
            </w:tr>
            <w:tr w:rsidR="00A53A00" w:rsidTr="00A53A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:rsidR="00A53A00" w:rsidRPr="00F42DD1" w:rsidRDefault="00A53A00" w:rsidP="005A5DC6">
                  <w:pPr>
                    <w:jc w:val="center"/>
                    <w:rPr>
                      <w:rStyle w:val="Zwaar"/>
                    </w:rPr>
                  </w:pPr>
                  <w:r>
                    <w:rPr>
                      <w:rStyle w:val="Zwaar"/>
                    </w:rPr>
                    <w:t>Force-2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:rsidR="00A53A00" w:rsidRPr="006208CB" w:rsidRDefault="00A53A0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Zwaar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171575"/>
                        <wp:effectExtent l="0" t="0" r="0" b="9525"/>
                        <wp:docPr id="7" name="Afbeelding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71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Gemiddeldraster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A53A00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A53A00" w:rsidRPr="00BE6656" w:rsidRDefault="00A53A00" w:rsidP="003F2268">
                        <w:pPr>
                          <w:jc w:val="right"/>
                          <w:rPr>
                            <w:rStyle w:val="Zwaar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A53A00" w:rsidRPr="00B77EA3" w:rsidRDefault="00A53A0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1 edge(s)</w:t>
                        </w:r>
                      </w:p>
                    </w:tc>
                  </w:tr>
                  <w:tr w:rsidR="00A53A00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53A00" w:rsidRDefault="00A53A0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53A00" w:rsidRDefault="00A53A0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Face&lt; 1 &gt;</w:t>
                        </w:r>
                      </w:p>
                    </w:tc>
                  </w:tr>
                  <w:tr w:rsidR="00A53A00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53A00" w:rsidRDefault="00A53A0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53A00" w:rsidRDefault="00A53A0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A53A00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53A00" w:rsidRDefault="00A53A0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53A00" w:rsidRDefault="00A53A0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---, ---, -87.2 N</w:t>
                        </w:r>
                      </w:p>
                    </w:tc>
                  </w:tr>
                  <w:tr w:rsidR="00A53A00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53A00" w:rsidRDefault="00A53A0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53A00" w:rsidRDefault="00A53A0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 xml:space="preserve">---, ---, --- </w:t>
                        </w:r>
                        <w:proofErr w:type="spellStart"/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</w:p>
                    </w:tc>
                  </w:tr>
                </w:tbl>
                <w:p w:rsidR="00A53A00" w:rsidRDefault="00A53A0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Zwaar"/>
                    </w:rPr>
                  </w:pPr>
                </w:p>
              </w:tc>
            </w:tr>
            <w:tr w:rsidR="00A53A00" w:rsidTr="00967F4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A53A00" w:rsidRPr="00F42DD1" w:rsidRDefault="00A53A00" w:rsidP="00967F4C">
                  <w:pPr>
                    <w:jc w:val="center"/>
                    <w:rPr>
                      <w:rStyle w:val="Zwaar"/>
                    </w:rPr>
                  </w:pPr>
                  <w:r>
                    <w:rPr>
                      <w:rStyle w:val="Zwaar"/>
                    </w:rPr>
                    <w:t>Force-3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A53A00" w:rsidRPr="006208CB" w:rsidRDefault="00A53A00" w:rsidP="00967F4C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Zwaar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171575"/>
                        <wp:effectExtent l="0" t="0" r="0" b="9525"/>
                        <wp:docPr id="8" name="Afbeelding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71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Gemiddeldraster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A53A00" w:rsidTr="00967F4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A53A00" w:rsidRPr="00BE6656" w:rsidRDefault="00A53A00" w:rsidP="00967F4C">
                        <w:pPr>
                          <w:jc w:val="right"/>
                          <w:rPr>
                            <w:rStyle w:val="Zwaar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A53A00" w:rsidRPr="00B77EA3" w:rsidRDefault="00A53A00" w:rsidP="00967F4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1 edge(s)</w:t>
                        </w:r>
                      </w:p>
                    </w:tc>
                  </w:tr>
                  <w:tr w:rsidR="00A53A00" w:rsidTr="00967F4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53A00" w:rsidRDefault="00A53A00" w:rsidP="00967F4C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53A00" w:rsidRDefault="00A53A00" w:rsidP="00967F4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Face&lt; 1 &gt;</w:t>
                        </w:r>
                      </w:p>
                    </w:tc>
                  </w:tr>
                  <w:tr w:rsidR="00A53A00" w:rsidTr="00967F4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53A00" w:rsidRDefault="00A53A00" w:rsidP="00967F4C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53A00" w:rsidRDefault="00A53A00" w:rsidP="00967F4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A53A00" w:rsidTr="00967F4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53A00" w:rsidRDefault="00A53A00" w:rsidP="00967F4C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53A00" w:rsidRDefault="00A53A00" w:rsidP="00967F4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---, ---, 87.2 N</w:t>
                        </w:r>
                      </w:p>
                    </w:tc>
                  </w:tr>
                  <w:tr w:rsidR="00A53A00" w:rsidTr="00967F4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53A00" w:rsidRDefault="00A53A00" w:rsidP="00967F4C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53A00" w:rsidRDefault="00A53A00" w:rsidP="00967F4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 xml:space="preserve">---, ---, --- </w:t>
                        </w:r>
                        <w:proofErr w:type="spellStart"/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</w:p>
                    </w:tc>
                  </w:tr>
                </w:tbl>
                <w:p w:rsidR="00A53A00" w:rsidRDefault="00A53A00" w:rsidP="00967F4C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Zwaar"/>
                    </w:rPr>
                  </w:pPr>
                </w:p>
              </w:tc>
            </w:tr>
            <w:tr w:rsidR="00A53A00" w:rsidTr="00967F4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A53A00" w:rsidRPr="00F42DD1" w:rsidRDefault="00A53A00" w:rsidP="00967F4C">
                  <w:pPr>
                    <w:jc w:val="center"/>
                    <w:rPr>
                      <w:rStyle w:val="Zwaar"/>
                    </w:rPr>
                  </w:pPr>
                  <w:r>
                    <w:rPr>
                      <w:rStyle w:val="Zwaar"/>
                    </w:rPr>
                    <w:t>Force-4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A53A00" w:rsidRPr="006208CB" w:rsidRDefault="00A53A00" w:rsidP="00967F4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Zwaar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171575"/>
                        <wp:effectExtent l="0" t="0" r="0" b="9525"/>
                        <wp:docPr id="9" name="Afbeelding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71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Gemiddeldraster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A53A00" w:rsidTr="00967F4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A53A00" w:rsidRPr="00BE6656" w:rsidRDefault="00A53A00" w:rsidP="00967F4C">
                        <w:pPr>
                          <w:jc w:val="right"/>
                          <w:rPr>
                            <w:rStyle w:val="Zwaar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A53A00" w:rsidRPr="00B77EA3" w:rsidRDefault="00A53A00" w:rsidP="00967F4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A53A00" w:rsidTr="00967F4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53A00" w:rsidRDefault="00A53A00" w:rsidP="00967F4C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53A00" w:rsidRDefault="00A53A00" w:rsidP="00967F4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A53A00" w:rsidTr="00967F4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53A00" w:rsidRDefault="00A53A00" w:rsidP="00967F4C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53A00" w:rsidRDefault="00A53A00" w:rsidP="00967F4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49.05 N</w:t>
                        </w:r>
                      </w:p>
                    </w:tc>
                  </w:tr>
                </w:tbl>
                <w:p w:rsidR="00A53A00" w:rsidRDefault="00A53A00" w:rsidP="00967F4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Zwaar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Zwaar"/>
              </w:rPr>
            </w:pPr>
          </w:p>
        </w:tc>
      </w:tr>
    </w:tbl>
    <w:p w:rsidR="00132707" w:rsidRDefault="00132707" w:rsidP="00132707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Kop1"/>
              <w:outlineLvl w:val="0"/>
            </w:pPr>
            <w:r>
              <w:lastRenderedPageBreak/>
              <w:br w:type="page"/>
            </w:r>
            <w:bookmarkStart w:id="14" w:name="_Toc532394926"/>
            <w:r w:rsidR="00A53A00">
              <w:t>Connector Definitions</w:t>
            </w:r>
            <w:bookmarkEnd w:id="14"/>
          </w:p>
          <w:p w:rsidR="00132707" w:rsidRDefault="00A53A00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elraster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A53A00" w:rsidP="000A7C6B">
            <w:pPr>
              <w:pStyle w:val="Kop1"/>
              <w:outlineLvl w:val="0"/>
            </w:pPr>
            <w:bookmarkStart w:id="15" w:name="_Toc532394927"/>
            <w:r>
              <w:t>Contact Information</w:t>
            </w:r>
            <w:bookmarkEnd w:id="15"/>
          </w:p>
          <w:p w:rsidR="00104BD8" w:rsidRDefault="00A53A00" w:rsidP="000A7C6B">
            <w:r>
              <w:t>No Data</w:t>
            </w:r>
          </w:p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elraster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A53A00" w:rsidP="000A7C6B">
            <w:pPr>
              <w:pStyle w:val="Kop1"/>
              <w:outlineLvl w:val="0"/>
            </w:pPr>
            <w:bookmarkStart w:id="16" w:name="_Toc532394928"/>
            <w:r>
              <w:lastRenderedPageBreak/>
              <w:t>Mesh information</w:t>
            </w:r>
            <w:bookmarkEnd w:id="16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A53A00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A53A0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Shell Mesh Using Mid-surfaces</w:t>
                  </w:r>
                </w:p>
              </w:tc>
            </w:tr>
            <w:tr w:rsidR="00A53A00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A53A00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53A00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53A00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A53A00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1.9994 mm</w:t>
                  </w:r>
                </w:p>
              </w:tc>
            </w:tr>
            <w:tr w:rsidR="00A53A00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0.0999699 mm</w:t>
                  </w:r>
                </w:p>
              </w:tc>
            </w:tr>
            <w:tr w:rsidR="00A53A00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A53A00" w:rsidP="00690657">
            <w:pPr>
              <w:pStyle w:val="Kop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A53A00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A53A0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10121</w:t>
                  </w:r>
                </w:p>
              </w:tc>
            </w:tr>
            <w:tr w:rsidR="00A53A00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4902</w:t>
                  </w:r>
                </w:p>
              </w:tc>
            </w:tr>
            <w:tr w:rsidR="00A53A00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C16188">
                  <w:r>
                    <w:t>Time to complete mesh(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00:00:03</w:t>
                  </w:r>
                </w:p>
              </w:tc>
            </w:tr>
            <w:tr w:rsidR="00A53A00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53A00" w:rsidRDefault="00A53A0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A53A00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711315" cy="4122420"/>
                        <wp:effectExtent l="0" t="0" r="0" b="0"/>
                        <wp:docPr id="10" name="Afbeelding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4122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elraster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A53A00" w:rsidP="000A7C6B">
            <w:pPr>
              <w:pStyle w:val="Kop1"/>
              <w:outlineLvl w:val="0"/>
            </w:pPr>
            <w:bookmarkStart w:id="17" w:name="_Toc532394929"/>
            <w:r>
              <w:t>Sensor Details</w:t>
            </w:r>
            <w:bookmarkEnd w:id="17"/>
          </w:p>
          <w:p w:rsidR="002C53F9" w:rsidRPr="00F077CB" w:rsidRDefault="00A53A00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Tabelraster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A53A00" w:rsidP="000A7C6B">
            <w:pPr>
              <w:pStyle w:val="Kop1"/>
              <w:outlineLvl w:val="0"/>
            </w:pPr>
            <w:bookmarkStart w:id="18" w:name="_Toc532394930"/>
            <w:r>
              <w:t>Resultant Forces</w:t>
            </w:r>
            <w:bookmarkEnd w:id="18"/>
          </w:p>
          <w:p w:rsidR="005F5B79" w:rsidRPr="000B04D4" w:rsidRDefault="00A53A00" w:rsidP="000A7C6B">
            <w:pPr>
              <w:pStyle w:val="Kop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A53A00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A53A0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A53A0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A53A0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A53A0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A53A0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53A00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53A0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53A0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-0.0373039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53A0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48.8594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53A0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-0.0282078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53A0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48.8594</w:t>
                  </w:r>
                </w:p>
              </w:tc>
            </w:tr>
          </w:tbl>
          <w:p w:rsidR="005F5B79" w:rsidRPr="000B04D4" w:rsidRDefault="00A53A00" w:rsidP="000A7C6B">
            <w:pPr>
              <w:pStyle w:val="Kop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A53A00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A53A0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A53A0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A53A0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A53A0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A53A0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53A00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53A0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53A0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5.58892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53A0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0.000350614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53A0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0.00770916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53A0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5.58893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9" w:name="_Toc243733151"/>
            <w:bookmarkStart w:id="20" w:name="_Toc245020119"/>
            <w:bookmarkStart w:id="21" w:name="_Toc245020151"/>
          </w:p>
        </w:tc>
      </w:tr>
      <w:bookmarkEnd w:id="19"/>
      <w:bookmarkEnd w:id="20"/>
      <w:bookmarkEnd w:id="21"/>
    </w:tbl>
    <w:p w:rsidR="00EC2432" w:rsidRDefault="00EC2432" w:rsidP="00EC2432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A53A00" w:rsidRDefault="00A53A00" w:rsidP="00A53A00">
            <w:pPr>
              <w:pStyle w:val="Kop1"/>
              <w:outlineLvl w:val="0"/>
            </w:pPr>
            <w:bookmarkStart w:id="22" w:name="_Toc532394931"/>
            <w:r>
              <w:t>Beams</w:t>
            </w:r>
            <w:bookmarkEnd w:id="22"/>
          </w:p>
          <w:p w:rsidR="00EC2432" w:rsidRDefault="00A53A00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A53A00" w:rsidP="000A7C6B">
            <w:pPr>
              <w:pStyle w:val="Kop1"/>
              <w:outlineLvl w:val="0"/>
            </w:pPr>
            <w:bookmarkStart w:id="23" w:name="_Toc532394932"/>
            <w:bookmarkStart w:id="24" w:name="_Toc243733152"/>
            <w:bookmarkStart w:id="25" w:name="_Toc245020120"/>
            <w:bookmarkStart w:id="26" w:name="_Toc245020152"/>
            <w:r>
              <w:lastRenderedPageBreak/>
              <w:t>Study Results</w:t>
            </w:r>
            <w:bookmarkEnd w:id="23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7"/>
              <w:gridCol w:w="3130"/>
              <w:gridCol w:w="2560"/>
              <w:gridCol w:w="2537"/>
            </w:tblGrid>
            <w:tr w:rsidR="00A53A00" w:rsidTr="00967F4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53A00" w:rsidRDefault="00A53A00" w:rsidP="00A53A0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53A00" w:rsidRDefault="00A53A00" w:rsidP="00A53A0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53A00" w:rsidRDefault="00A53A00" w:rsidP="00A53A0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A53A00" w:rsidRDefault="00A53A00" w:rsidP="00A53A0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A53A00" w:rsidTr="00967F4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53A00" w:rsidRPr="004D2956" w:rsidRDefault="00A53A00" w:rsidP="00A53A0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53A00" w:rsidRPr="004D2956" w:rsidRDefault="00A53A00" w:rsidP="00A53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53A00" w:rsidRDefault="00A53A00" w:rsidP="00A53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N/m^2</w:t>
                  </w:r>
                </w:p>
                <w:p w:rsidR="00A53A00" w:rsidRPr="004D2956" w:rsidRDefault="00A53A00" w:rsidP="00A53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2273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53A00" w:rsidRDefault="00A53A00" w:rsidP="00A53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2.903e+08 N/m^2</w:t>
                  </w:r>
                </w:p>
                <w:p w:rsidR="00A53A00" w:rsidRPr="004D2956" w:rsidRDefault="00A53A00" w:rsidP="00A53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925</w:t>
                  </w:r>
                </w:p>
              </w:tc>
            </w:tr>
            <w:tr w:rsidR="00A53A00" w:rsidTr="00967F4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53A00" w:rsidRDefault="00A53A00" w:rsidP="00A53A00">
                  <w:pPr>
                    <w:jc w:val="center"/>
                    <w:rPr>
                      <w:rStyle w:val="Zwaar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858000" cy="4212590"/>
                        <wp:effectExtent l="0" t="0" r="0" b="0"/>
                        <wp:docPr id="11" name="Afbeelding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212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53A00" w:rsidRPr="004D2956" w:rsidRDefault="00A53A00" w:rsidP="00A53A0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Zwaar"/>
                      <w:noProof/>
                      <w:sz w:val="20"/>
                      <w:szCs w:val="20"/>
                    </w:rPr>
                    <w:t>T00126-000-R00</w:t>
                  </w:r>
                  <w:r w:rsidR="0065080A">
                    <w:rPr>
                      <w:rStyle w:val="Zwaar"/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Zwaar"/>
                      <w:noProof/>
                      <w:sz w:val="20"/>
                      <w:szCs w:val="20"/>
                    </w:rPr>
                    <w:t>-Static 2-Stress-Stress1</w:t>
                  </w:r>
                </w:p>
              </w:tc>
            </w:tr>
          </w:tbl>
          <w:p w:rsidR="00A53A00" w:rsidRDefault="00A53A0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A53A00" w:rsidTr="00967F4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53A00" w:rsidRDefault="00A53A00" w:rsidP="00A53A0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53A00" w:rsidRDefault="00A53A00" w:rsidP="00A53A0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53A00" w:rsidRDefault="00A53A00" w:rsidP="00A53A0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A53A00" w:rsidRDefault="00A53A00" w:rsidP="00A53A0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A53A00" w:rsidTr="00967F4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53A00" w:rsidRPr="004D2956" w:rsidRDefault="00A53A00" w:rsidP="00A53A0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53A00" w:rsidRPr="004D2956" w:rsidRDefault="00A53A00" w:rsidP="00A53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53A00" w:rsidRDefault="00A53A00" w:rsidP="00A53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:rsidR="00A53A00" w:rsidRPr="004D2956" w:rsidRDefault="00A53A00" w:rsidP="00A53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2200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53A00" w:rsidRDefault="00A53A00" w:rsidP="00A53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7.911e-01 mm</w:t>
                  </w:r>
                </w:p>
                <w:p w:rsidR="00A53A00" w:rsidRPr="004D2956" w:rsidRDefault="00A53A00" w:rsidP="00A53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1339</w:t>
                  </w:r>
                </w:p>
              </w:tc>
            </w:tr>
            <w:tr w:rsidR="00A53A00" w:rsidTr="00967F4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53A00" w:rsidRDefault="00A53A00" w:rsidP="00A53A00">
                  <w:pPr>
                    <w:jc w:val="center"/>
                    <w:rPr>
                      <w:rStyle w:val="Zwaar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858000" cy="4212590"/>
                        <wp:effectExtent l="0" t="0" r="0" b="0"/>
                        <wp:docPr id="12" name="Afbeelding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212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53A00" w:rsidRPr="004D2956" w:rsidRDefault="00A53A00" w:rsidP="00A53A0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Zwaar"/>
                      <w:noProof/>
                      <w:sz w:val="20"/>
                      <w:szCs w:val="20"/>
                    </w:rPr>
                    <w:t>T00126-000-R00</w:t>
                  </w:r>
                  <w:r w:rsidR="0065080A">
                    <w:rPr>
                      <w:rStyle w:val="Zwaar"/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Zwaar"/>
                      <w:noProof/>
                      <w:sz w:val="20"/>
                      <w:szCs w:val="20"/>
                    </w:rPr>
                    <w:t>-Static 2-Displacement-Displacement1</w:t>
                  </w:r>
                </w:p>
              </w:tc>
            </w:tr>
          </w:tbl>
          <w:p w:rsidR="00A53A00" w:rsidRDefault="00A53A0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4"/>
              <w:gridCol w:w="3366"/>
              <w:gridCol w:w="2506"/>
              <w:gridCol w:w="2408"/>
            </w:tblGrid>
            <w:tr w:rsidR="00A53A00" w:rsidTr="00967F4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53A00" w:rsidRDefault="00A53A00" w:rsidP="00A53A0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53A00" w:rsidRDefault="00A53A00" w:rsidP="00A53A0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53A00" w:rsidRDefault="00A53A00" w:rsidP="00A53A0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A53A00" w:rsidRDefault="00A53A00" w:rsidP="00A53A0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A53A00" w:rsidTr="00967F4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53A00" w:rsidRPr="004D2956" w:rsidRDefault="00A53A00" w:rsidP="00A53A0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53A00" w:rsidRPr="004D2956" w:rsidRDefault="00A53A00" w:rsidP="00A53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53A00" w:rsidRDefault="00A53A00" w:rsidP="00A53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0.000e+00 </w:t>
                  </w:r>
                </w:p>
                <w:p w:rsidR="00A53A00" w:rsidRPr="004D2956" w:rsidRDefault="00A53A00" w:rsidP="00A53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4295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53A00" w:rsidRDefault="00A53A00" w:rsidP="00A53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7.981e-04 </w:t>
                  </w:r>
                </w:p>
                <w:p w:rsidR="00A53A00" w:rsidRPr="004D2956" w:rsidRDefault="00A53A00" w:rsidP="00A53A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2136</w:t>
                  </w:r>
                </w:p>
              </w:tc>
            </w:tr>
            <w:tr w:rsidR="00A53A00" w:rsidTr="00967F4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53A00" w:rsidRDefault="00A53A00" w:rsidP="00A53A00">
                  <w:pPr>
                    <w:jc w:val="center"/>
                    <w:rPr>
                      <w:rStyle w:val="Zwaar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858000" cy="4212590"/>
                        <wp:effectExtent l="0" t="0" r="0" b="0"/>
                        <wp:docPr id="13" name="Afbeelding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212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53A00" w:rsidRPr="004D2956" w:rsidRDefault="00A53A00" w:rsidP="00A53A0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Zwaar"/>
                      <w:noProof/>
                      <w:sz w:val="20"/>
                      <w:szCs w:val="20"/>
                    </w:rPr>
                    <w:t>T00126-000-R00</w:t>
                  </w:r>
                  <w:r w:rsidR="0065080A">
                    <w:rPr>
                      <w:rStyle w:val="Zwaar"/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Zwaar"/>
                      <w:noProof/>
                      <w:sz w:val="20"/>
                      <w:szCs w:val="20"/>
                    </w:rPr>
                    <w:t>-Static 2-Strain-Strain1</w:t>
                  </w:r>
                </w:p>
              </w:tc>
            </w:tr>
          </w:tbl>
          <w:p w:rsidR="00A53A00" w:rsidRPr="000B04D4" w:rsidRDefault="00A53A00" w:rsidP="000A7C6B"/>
          <w:bookmarkEnd w:id="24"/>
          <w:bookmarkEnd w:id="25"/>
          <w:bookmarkEnd w:id="26"/>
          <w:p w:rsidR="00EC2432" w:rsidRDefault="00EC2432" w:rsidP="000A7C6B"/>
        </w:tc>
      </w:tr>
    </w:tbl>
    <w:p w:rsidR="000B1701" w:rsidRDefault="000B1701" w:rsidP="000B1701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A53A00" w:rsidP="00A53A00">
            <w:pPr>
              <w:pStyle w:val="Kop1"/>
              <w:outlineLvl w:val="0"/>
            </w:pPr>
            <w:bookmarkStart w:id="27" w:name="_Toc532394933"/>
            <w:r>
              <w:t>Conclusion</w:t>
            </w:r>
            <w:bookmarkEnd w:id="27"/>
          </w:p>
        </w:tc>
      </w:tr>
    </w:tbl>
    <w:p w:rsidR="00AC3438" w:rsidRPr="00AC3438" w:rsidRDefault="00AC3438" w:rsidP="00FE0924"/>
    <w:sectPr w:rsidR="00AC3438" w:rsidRPr="00AC3438" w:rsidSect="00A53A00">
      <w:headerReference w:type="default" r:id="rId18"/>
      <w:footerReference w:type="default" r:id="rId19"/>
      <w:headerReference w:type="first" r:id="rId20"/>
      <w:footerReference w:type="first" r:id="rId2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285C" w:rsidRDefault="00E7285C" w:rsidP="00F25CD7">
      <w:pPr>
        <w:spacing w:after="0" w:line="240" w:lineRule="auto"/>
      </w:pPr>
      <w:r>
        <w:separator/>
      </w:r>
    </w:p>
  </w:endnote>
  <w:endnote w:type="continuationSeparator" w:id="0">
    <w:p w:rsidR="00E7285C" w:rsidRDefault="00E7285C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raster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A53A00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A53A00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T00126-000-R00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raster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A53A00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A53A00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T00126-000-R00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285C" w:rsidRDefault="00E7285C" w:rsidP="00F25CD7">
      <w:pPr>
        <w:spacing w:after="0" w:line="240" w:lineRule="auto"/>
      </w:pPr>
      <w:r>
        <w:separator/>
      </w:r>
    </w:p>
  </w:footnote>
  <w:footnote w:type="continuationSeparator" w:id="0">
    <w:p w:rsidR="00E7285C" w:rsidRDefault="00E7285C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raster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:rsidTr="00BF0BC4">
      <w:tc>
        <w:tcPr>
          <w:tcW w:w="1818" w:type="dxa"/>
          <w:tcBorders>
            <w:bottom w:val="nil"/>
          </w:tcBorders>
          <w:vAlign w:val="bottom"/>
        </w:tcPr>
        <w:p w:rsidR="00DC4D2F" w:rsidRDefault="00DC4D2F" w:rsidP="00E217C8">
          <w:pPr>
            <w:pStyle w:val="Koptekst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:rsidR="00DC4D2F" w:rsidRDefault="00A53A00" w:rsidP="00E217C8">
          <w:pPr>
            <w:pStyle w:val="Koptekst"/>
            <w:rPr>
              <w:rFonts w:ascii="Trebuchet MS" w:hAnsi="Trebuchet MS"/>
            </w:rPr>
          </w:pPr>
          <w:r>
            <w:rPr>
              <w:rFonts w:ascii="Trebuchet MS" w:hAnsi="Trebuchet MS"/>
              <w:b/>
            </w:rPr>
            <w:t>Fontys</w:t>
          </w:r>
        </w:p>
        <w:p w:rsidR="00DC4D2F" w:rsidRDefault="00DC4D2F" w:rsidP="00E217C8">
          <w:pPr>
            <w:pStyle w:val="Koptekst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:rsidR="00DC4D2F" w:rsidRDefault="00A53A00" w:rsidP="00E217C8">
          <w:pPr>
            <w:pStyle w:val="Koptekst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 xml:space="preserve">Jari </w:t>
          </w:r>
          <w:proofErr w:type="spellStart"/>
          <w:r>
            <w:rPr>
              <w:rFonts w:ascii="Trebuchet MS" w:hAnsi="Trebuchet MS"/>
            </w:rPr>
            <w:t>Wernaart</w:t>
          </w:r>
          <w:proofErr w:type="spellEnd"/>
        </w:p>
        <w:p w:rsidR="00DC4D2F" w:rsidRPr="003E4713" w:rsidRDefault="00A53A00" w:rsidP="00F25CD7">
          <w:pPr>
            <w:pStyle w:val="Koptekst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12-12-2018</w:t>
          </w:r>
        </w:p>
      </w:tc>
    </w:tr>
  </w:tbl>
  <w:p w:rsidR="00DC4D2F" w:rsidRDefault="00DC4D2F" w:rsidP="00F25CD7">
    <w:pPr>
      <w:pStyle w:val="Koptekst"/>
      <w:pBdr>
        <w:bottom w:val="single" w:sz="36" w:space="1" w:color="BFBFBF" w:themeColor="background1" w:themeShade="BF"/>
      </w:pBdr>
    </w:pPr>
  </w:p>
  <w:p w:rsidR="00DC4D2F" w:rsidRDefault="00DC4D2F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raster"/>
      <w:tblW w:w="0" w:type="auto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07"/>
    </w:tblGrid>
    <w:tr w:rsidR="00DC4D2F" w:rsidTr="00BF0BC4">
      <w:trPr>
        <w:trHeight w:val="1530"/>
      </w:trPr>
      <w:tc>
        <w:tcPr>
          <w:tcW w:w="11007" w:type="dxa"/>
          <w:tcBorders>
            <w:bottom w:val="nil"/>
          </w:tcBorders>
        </w:tcPr>
        <w:tbl>
          <w:tblPr>
            <w:tblW w:w="0" w:type="auto"/>
            <w:tblBorders>
              <w:bottom w:val="single" w:sz="48" w:space="0" w:color="A6A6A6" w:themeColor="background1" w:themeShade="A6"/>
            </w:tblBorders>
            <w:tblLayout w:type="fixed"/>
            <w:tblLook w:val="04A0" w:firstRow="1" w:lastRow="0" w:firstColumn="1" w:lastColumn="0" w:noHBand="0" w:noVBand="1"/>
          </w:tblPr>
          <w:tblGrid>
            <w:gridCol w:w="3361"/>
            <w:gridCol w:w="7470"/>
          </w:tblGrid>
          <w:tr w:rsidR="00DC4D2F" w:rsidRPr="00B86860" w:rsidTr="00E76AFC">
            <w:trPr>
              <w:trHeight w:val="1530"/>
            </w:trPr>
            <w:tc>
              <w:tcPr>
                <w:tcW w:w="3361" w:type="dxa"/>
                <w:tcBorders>
                  <w:bottom w:val="nil"/>
                </w:tcBorders>
                <w:vAlign w:val="bottom"/>
              </w:tcPr>
              <w:p w:rsidR="00DC4D2F" w:rsidRPr="00B86860" w:rsidRDefault="00DC4D2F" w:rsidP="0004566C">
                <w:pPr>
                  <w:pStyle w:val="Koptekst"/>
                  <w:tabs>
                    <w:tab w:val="clear" w:pos="4680"/>
                    <w:tab w:val="clear" w:pos="9360"/>
                    <w:tab w:val="center" w:pos="3163"/>
                    <w:tab w:val="right" w:pos="10633"/>
                  </w:tabs>
                  <w:ind w:left="-108"/>
                  <w:rPr>
                    <w:rFonts w:ascii="Trebuchet MS" w:hAnsi="Trebuchet MS"/>
                    <w:b/>
                  </w:rPr>
                </w:pPr>
              </w:p>
            </w:tc>
            <w:tc>
              <w:tcPr>
                <w:tcW w:w="7470" w:type="dxa"/>
                <w:tcBorders>
                  <w:bottom w:val="nil"/>
                </w:tcBorders>
                <w:vAlign w:val="bottom"/>
              </w:tcPr>
              <w:p w:rsidR="00DC4D2F" w:rsidRPr="00B86860" w:rsidRDefault="00A53A00" w:rsidP="00E217C8">
                <w:pPr>
                  <w:pStyle w:val="Koptekst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b/>
                  </w:rPr>
                  <w:t>Fontys</w:t>
                </w:r>
              </w:p>
              <w:p w:rsidR="00DC4D2F" w:rsidRPr="00B86860" w:rsidRDefault="00DC4D2F" w:rsidP="00E217C8">
                <w:pPr>
                  <w:pStyle w:val="Koptekst"/>
                </w:pPr>
              </w:p>
            </w:tc>
          </w:tr>
        </w:tbl>
        <w:p w:rsidR="00DC4D2F" w:rsidRDefault="00DC4D2F"/>
      </w:tc>
    </w:tr>
  </w:tbl>
  <w:p w:rsidR="00DC4D2F" w:rsidRDefault="00DC4D2F" w:rsidP="00F25CD7">
    <w:pPr>
      <w:pStyle w:val="Koptekst"/>
      <w:pBdr>
        <w:bottom w:val="single" w:sz="36" w:space="1" w:color="BFBFBF" w:themeColor="background1" w:themeShade="BF"/>
      </w:pBdr>
    </w:pPr>
  </w:p>
  <w:p w:rsidR="00DC4D2F" w:rsidRDefault="00DC4D2F">
    <w:pPr>
      <w:pStyle w:val="Kopteks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/>
  <w:attachedTemplate r:id="rId1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53A00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080A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3A00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285C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D941E"/>
  <w15:docId w15:val="{760F6C42-049E-4818-9C0C-75C7A6CC6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opg1">
    <w:name w:val="toc 1"/>
    <w:basedOn w:val="Standaard"/>
    <w:next w:val="Standaard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Inhopg2">
    <w:name w:val="toc 2"/>
    <w:basedOn w:val="Standaard"/>
    <w:next w:val="Standaard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Zwaar">
    <w:name w:val="Strong"/>
    <w:basedOn w:val="Standaardalinea-lettertype"/>
    <w:uiPriority w:val="22"/>
    <w:qFormat/>
    <w:rsid w:val="00BB5A1B"/>
    <w:rPr>
      <w:b/>
      <w:bCs/>
    </w:rPr>
  </w:style>
  <w:style w:type="paragraph" w:styleId="Geenafstand">
    <w:name w:val="No Spacing"/>
    <w:uiPriority w:val="1"/>
    <w:qFormat/>
    <w:rsid w:val="00BB5A1B"/>
    <w:pPr>
      <w:spacing w:after="0" w:line="240" w:lineRule="auto"/>
    </w:pPr>
  </w:style>
  <w:style w:type="paragraph" w:styleId="Kopvaninhoudsopgave">
    <w:name w:val="TOC Heading"/>
    <w:basedOn w:val="Kop1"/>
    <w:next w:val="Standaard"/>
    <w:uiPriority w:val="39"/>
    <w:unhideWhenUsed/>
    <w:qFormat/>
    <w:rsid w:val="00BB5A1B"/>
    <w:pPr>
      <w:outlineLvl w:val="9"/>
    </w:pPr>
  </w:style>
  <w:style w:type="paragraph" w:styleId="Koptekst">
    <w:name w:val="header"/>
    <w:basedOn w:val="Standaard"/>
    <w:link w:val="Koptekst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25CD7"/>
  </w:style>
  <w:style w:type="paragraph" w:styleId="Voettekst">
    <w:name w:val="footer"/>
    <w:basedOn w:val="Standaard"/>
    <w:link w:val="Voettekst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25CD7"/>
  </w:style>
  <w:style w:type="table" w:styleId="Tabelraster">
    <w:name w:val="Table Grid"/>
    <w:basedOn w:val="Standaardtabe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Standaardtabe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chtelijst-accent3">
    <w:name w:val="Light List Accent 3"/>
    <w:basedOn w:val="Standaardtabe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chtelijst-accent2">
    <w:name w:val="Light List Accent 2"/>
    <w:basedOn w:val="Standaardtabe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Standaardalinea-lettertype"/>
    <w:uiPriority w:val="99"/>
    <w:unhideWhenUsed/>
    <w:rsid w:val="00F801E6"/>
    <w:rPr>
      <w:color w:val="0000FF" w:themeColor="hyperlink"/>
      <w:u w:val="single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chtelijst-accent4">
    <w:name w:val="Light List Accent 4"/>
    <w:basedOn w:val="Standaardtabe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Standaardtabe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emiddeldraster2-accent1">
    <w:name w:val="Medium Grid 2 Accent 1"/>
    <w:basedOn w:val="Standaardtabe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Standaardtabe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Gemiddeldraster1-accent6">
    <w:name w:val="Medium Grid 1 Accent 6"/>
    <w:basedOn w:val="Standaardtabe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chtearcering-accent5">
    <w:name w:val="Light Shading Accent 5"/>
    <w:basedOn w:val="Standaardtabe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chtearcering-accent4">
    <w:name w:val="Light Shading Accent 4"/>
    <w:basedOn w:val="Standaardtabe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ri\Documents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66AA8E-C5A5-4077-B4A5-CD2120500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12</Pages>
  <Words>707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4592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Jari</dc:creator>
  <cp:lastModifiedBy>Jari</cp:lastModifiedBy>
  <cp:revision>2</cp:revision>
  <dcterms:created xsi:type="dcterms:W3CDTF">2018-12-12T15:19:00Z</dcterms:created>
  <dcterms:modified xsi:type="dcterms:W3CDTF">2018-12-12T15:20:00Z</dcterms:modified>
</cp:coreProperties>
</file>